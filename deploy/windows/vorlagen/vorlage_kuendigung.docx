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5E51" w14:textId="08EC7E18" w:rsidR="00BE2775" w:rsidRPr="00DC453A" w:rsidRDefault="00BB6C96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  <w:r w:rsidRPr="00BB6C96">
        <w:rPr>
          <w:rFonts w:ascii="Arial" w:hAnsi="Arial" w:cs="Arial"/>
          <w:noProof/>
          <w:sz w:val="21"/>
        </w:rPr>
        <w:t>Vodafone GmbH</w:t>
      </w:r>
      <w:r w:rsidRPr="00BB6C96">
        <w:rPr>
          <w:rFonts w:ascii="Arial" w:hAnsi="Arial" w:cs="Arial"/>
          <w:noProof/>
          <w:sz w:val="21"/>
        </w:rPr>
        <w:br/>
        <w:t>Kundenservice</w:t>
      </w:r>
      <w:r w:rsidRPr="00BB6C96">
        <w:rPr>
          <w:rFonts w:ascii="Arial" w:hAnsi="Arial" w:cs="Arial"/>
          <w:noProof/>
          <w:sz w:val="21"/>
        </w:rPr>
        <w:br/>
        <w:t>40875 Ratingen</w:t>
      </w:r>
    </w:p>
    <w:p w14:paraId="53AFF422" w14:textId="2EA361C7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2035AAB9" w14:textId="7A83B3EB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45E3440A" w14:textId="7B42EF46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3AB5FC64" w14:textId="21E6A24D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  <w:r w:rsidRPr="00DC453A">
        <w:rPr>
          <w:rFonts w:ascii="Arial" w:hAnsi="Arial" w:cs="Arial"/>
          <w:noProof/>
          <w:sz w:val="21"/>
          <w:lang w:val="en-US"/>
        </w:rPr>
        <w:t>Berlin</w:t>
      </w:r>
      <w:r w:rsidRPr="00DC453A">
        <w:rPr>
          <w:rFonts w:ascii="Arial" w:hAnsi="Arial" w:cs="Arial"/>
          <w:sz w:val="21"/>
          <w:lang w:val="en-US"/>
        </w:rPr>
        <w:t xml:space="preserve">, </w:t>
      </w:r>
      <w:r>
        <w:rPr>
          <w:rFonts w:ascii="Arial" w:hAnsi="Arial" w:cs="Arial"/>
          <w:sz w:val="21"/>
          <w:lang w:val="de-AT"/>
        </w:rPr>
        <w:fldChar w:fldCharType="begin"/>
      </w:r>
      <w:r>
        <w:rPr>
          <w:rFonts w:ascii="Arial" w:hAnsi="Arial" w:cs="Arial"/>
          <w:sz w:val="21"/>
          <w:lang w:val="de-AT"/>
        </w:rPr>
        <w:instrText xml:space="preserve"> DATE  \@ "dd.MM.yyyy"  \* MERGEFORMAT </w:instrText>
      </w:r>
      <w:r>
        <w:rPr>
          <w:rFonts w:ascii="Arial" w:hAnsi="Arial" w:cs="Arial"/>
          <w:sz w:val="21"/>
          <w:lang w:val="de-AT"/>
        </w:rPr>
        <w:fldChar w:fldCharType="separate"/>
      </w:r>
      <w:r w:rsidR="004F5EE1">
        <w:rPr>
          <w:rFonts w:ascii="Arial" w:hAnsi="Arial" w:cs="Arial"/>
          <w:noProof/>
          <w:sz w:val="21"/>
          <w:lang w:val="de-AT"/>
        </w:rPr>
        <w:t>01.07.2026</w:t>
      </w:r>
      <w:r>
        <w:rPr>
          <w:rFonts w:ascii="Arial" w:hAnsi="Arial" w:cs="Arial"/>
          <w:sz w:val="21"/>
          <w:lang w:val="de-AT"/>
        </w:rPr>
        <w:fldChar w:fldCharType="end"/>
      </w:r>
    </w:p>
    <w:p w14:paraId="72A04A1D" w14:textId="3EBEA0E8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0A4826CF" w14:textId="55E21D19" w:rsidR="00BE2775" w:rsidRPr="00DC453A" w:rsidRDefault="00981AE2" w:rsidP="00BE2775">
      <w:pPr>
        <w:spacing w:after="0" w:line="280" w:lineRule="exact"/>
        <w:rPr>
          <w:rFonts w:ascii="Arial" w:hAnsi="Arial" w:cs="Arial"/>
          <w:b/>
          <w:sz w:val="21"/>
          <w:lang w:val="en-US"/>
        </w:rPr>
      </w:pPr>
      <w:r>
        <w:rPr>
          <w:rFonts w:ascii="Arial" w:hAnsi="Arial" w:cs="Arial"/>
          <w:b/>
          <w:noProof/>
          <w:sz w:val="21"/>
          <w:lang w:val="en-US"/>
        </w:rPr>
        <w:t xml:space="preserve">Kündigung </w:t>
      </w:r>
      <w:r w:rsidR="00910BE4">
        <w:rPr>
          <w:rFonts w:ascii="Arial" w:hAnsi="Arial" w:cs="Arial"/>
          <w:b/>
          <w:noProof/>
          <w:sz w:val="21"/>
          <w:lang w:val="en-US"/>
        </w:rPr>
        <w:t>GSM{{nummer}}</w:t>
      </w:r>
    </w:p>
    <w:p w14:paraId="0D0598D0" w14:textId="583B62A4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2AC40D39" w14:textId="28D433EE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183B5D7B" w14:textId="2C007CBF" w:rsidR="00141F9B" w:rsidRDefault="00141F9B" w:rsidP="00981AE2">
      <w:pPr>
        <w:spacing w:after="0" w:line="280" w:lineRule="exact"/>
        <w:rPr>
          <w:rFonts w:ascii="Arial" w:hAnsi="Arial" w:cs="Arial"/>
          <w:noProof/>
          <w:sz w:val="21"/>
          <w:lang w:val="en-US"/>
        </w:rPr>
      </w:pPr>
      <w:r>
        <w:rPr>
          <w:rFonts w:ascii="Arial" w:hAnsi="Arial" w:cs="Arial"/>
          <w:noProof/>
          <w:sz w:val="21"/>
          <w:lang w:val="en-US"/>
        </w:rPr>
        <w:t>H</w:t>
      </w:r>
      <w:r w:rsidR="00910BE4">
        <w:rPr>
          <w:rFonts w:ascii="Arial" w:hAnsi="Arial" w:cs="Arial"/>
          <w:noProof/>
          <w:sz w:val="21"/>
          <w:lang w:val="en-US"/>
        </w:rPr>
        <w:t xml:space="preserve">allo zusammen, </w:t>
      </w:r>
    </w:p>
    <w:p w14:paraId="548D74B7" w14:textId="36D30551" w:rsidR="00141F9B" w:rsidRDefault="00141F9B" w:rsidP="00981AE2">
      <w:pPr>
        <w:spacing w:after="0" w:line="280" w:lineRule="exact"/>
        <w:rPr>
          <w:rFonts w:ascii="Arial" w:hAnsi="Arial" w:cs="Arial"/>
          <w:noProof/>
          <w:sz w:val="21"/>
          <w:lang w:val="en-US"/>
        </w:rPr>
      </w:pPr>
    </w:p>
    <w:p w14:paraId="04B9DAA4" w14:textId="35DC81CE" w:rsidR="00BE2775" w:rsidRDefault="000E0E5D" w:rsidP="00981AE2">
      <w:pPr>
        <w:spacing w:after="0" w:line="280" w:lineRule="exact"/>
        <w:rPr>
          <w:rFonts w:ascii="Arial" w:hAnsi="Arial" w:cs="Arial"/>
          <w:sz w:val="21"/>
        </w:rPr>
      </w:pPr>
      <w:r>
        <w:rPr>
          <w:rFonts w:ascii="Arial" w:hAnsi="Arial" w:cs="Arial"/>
          <w:noProof/>
          <w:sz w:val="21"/>
          <w:lang w:val="en-US"/>
        </w:rPr>
        <w:t>ich möchte obigen Vertrag zum näch</w:t>
      </w:r>
      <w:r w:rsidR="00206A3C">
        <w:rPr>
          <w:rFonts w:ascii="Arial" w:hAnsi="Arial" w:cs="Arial"/>
          <w:noProof/>
          <w:sz w:val="21"/>
          <w:lang w:val="en-US"/>
        </w:rPr>
        <w:t>sten möglichen Termin kündigen.</w:t>
      </w:r>
    </w:p>
    <w:p w14:paraId="405887DA" w14:textId="29BE6D2D" w:rsidR="00981AE2" w:rsidRDefault="004F5EE1" w:rsidP="00981AE2">
      <w:pPr>
        <w:spacing w:after="0" w:line="280" w:lineRule="exact"/>
        <w:rPr>
          <w:rFonts w:ascii="Arial" w:hAnsi="Arial" w:cs="Arial"/>
          <w:sz w:val="21"/>
        </w:rPr>
      </w:pPr>
      <w:r>
        <w:rPr>
          <w:rFonts w:ascii="Arial" w:hAnsi="Arial" w:cs="Arial"/>
          <w:noProof/>
          <w:sz w:val="21"/>
        </w:rPr>
        <w:drawing>
          <wp:anchor distT="0" distB="0" distL="114300" distR="114300" simplePos="0" relativeHeight="251658240" behindDoc="0" locked="0" layoutInCell="1" allowOverlap="1" wp14:anchorId="525F21E9" wp14:editId="096F1D42">
            <wp:simplePos x="0" y="0"/>
            <wp:positionH relativeFrom="margin">
              <wp:posOffset>90805</wp:posOffset>
            </wp:positionH>
            <wp:positionV relativeFrom="paragraph">
              <wp:posOffset>17145</wp:posOffset>
            </wp:positionV>
            <wp:extent cx="1607820" cy="1202055"/>
            <wp:effectExtent l="0" t="0" r="0" b="0"/>
            <wp:wrapNone/>
            <wp:docPr id="200983048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0487" name="Grafik 2009830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89A52" w14:textId="77777777" w:rsidR="00981AE2" w:rsidRDefault="00141F9B" w:rsidP="00981AE2">
      <w:pPr>
        <w:spacing w:after="0" w:line="280" w:lineRule="exact"/>
        <w:rPr>
          <w:rFonts w:ascii="Arial" w:hAnsi="Arial" w:cs="Arial"/>
          <w:sz w:val="21"/>
        </w:rPr>
      </w:pPr>
      <w:proofErr w:type="spellStart"/>
      <w:r>
        <w:rPr>
          <w:rFonts w:ascii="Arial" w:hAnsi="Arial" w:cs="Arial"/>
          <w:sz w:val="21"/>
        </w:rPr>
        <w:t>Vielen</w:t>
      </w:r>
      <w:proofErr w:type="spellEnd"/>
      <w:r>
        <w:rPr>
          <w:rFonts w:ascii="Arial" w:hAnsi="Arial" w:cs="Arial"/>
          <w:sz w:val="21"/>
        </w:rPr>
        <w:t xml:space="preserve"> Dank, </w:t>
      </w:r>
      <w:proofErr w:type="spellStart"/>
      <w:r>
        <w:rPr>
          <w:rFonts w:ascii="Arial" w:hAnsi="Arial" w:cs="Arial"/>
          <w:sz w:val="21"/>
        </w:rPr>
        <w:t>mit</w:t>
      </w:r>
      <w:proofErr w:type="spellEnd"/>
      <w:r>
        <w:rPr>
          <w:rFonts w:ascii="Arial" w:hAnsi="Arial" w:cs="Arial"/>
          <w:sz w:val="21"/>
        </w:rPr>
        <w:t xml:space="preserve"> </w:t>
      </w:r>
      <w:proofErr w:type="spellStart"/>
      <w:r>
        <w:rPr>
          <w:rFonts w:ascii="Arial" w:hAnsi="Arial" w:cs="Arial"/>
          <w:sz w:val="21"/>
        </w:rPr>
        <w:t>freundlichen</w:t>
      </w:r>
      <w:proofErr w:type="spellEnd"/>
      <w:r>
        <w:rPr>
          <w:rFonts w:ascii="Arial" w:hAnsi="Arial" w:cs="Arial"/>
          <w:sz w:val="21"/>
        </w:rPr>
        <w:t xml:space="preserve"> </w:t>
      </w:r>
      <w:proofErr w:type="spellStart"/>
      <w:r>
        <w:rPr>
          <w:rFonts w:ascii="Arial" w:hAnsi="Arial" w:cs="Arial"/>
          <w:sz w:val="21"/>
        </w:rPr>
        <w:t>Grüßen</w:t>
      </w:r>
      <w:proofErr w:type="spellEnd"/>
    </w:p>
    <w:p w14:paraId="1F8BE0EF" w14:textId="77777777" w:rsidR="00141F9B" w:rsidRDefault="00141F9B" w:rsidP="00981AE2">
      <w:pPr>
        <w:spacing w:after="0" w:line="280" w:lineRule="exact"/>
        <w:rPr>
          <w:rFonts w:ascii="Arial" w:hAnsi="Arial" w:cs="Arial"/>
          <w:sz w:val="21"/>
        </w:rPr>
      </w:pPr>
    </w:p>
    <w:p w14:paraId="597784A7" w14:textId="13C9600B" w:rsidR="00141F9B" w:rsidRDefault="00141F9B" w:rsidP="00981AE2">
      <w:pPr>
        <w:spacing w:after="0" w:line="280" w:lineRule="exact"/>
        <w:rPr>
          <w:rFonts w:ascii="Arial" w:hAnsi="Arial" w:cs="Arial"/>
          <w:sz w:val="21"/>
        </w:rPr>
      </w:pPr>
    </w:p>
    <w:p w14:paraId="0D9B7A58" w14:textId="77777777" w:rsidR="00141F9B" w:rsidRDefault="00141F9B" w:rsidP="00981AE2">
      <w:pPr>
        <w:spacing w:after="0" w:line="280" w:lineRule="exact"/>
        <w:rPr>
          <w:rFonts w:ascii="Arial" w:hAnsi="Arial" w:cs="Arial"/>
          <w:sz w:val="21"/>
        </w:rPr>
      </w:pPr>
    </w:p>
    <w:p w14:paraId="07BE1A34" w14:textId="60AB3D6A" w:rsidR="00141F9B" w:rsidRDefault="00141F9B" w:rsidP="00981AE2">
      <w:pPr>
        <w:spacing w:after="0" w:line="280" w:lineRule="exact"/>
        <w:rPr>
          <w:rFonts w:ascii="Arial" w:hAnsi="Arial" w:cs="Arial"/>
          <w:sz w:val="21"/>
        </w:rPr>
        <w:sectPr w:rsidR="00141F9B" w:rsidSect="00BE2775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2948" w:right="2552" w:bottom="1418" w:left="1474" w:header="1021" w:footer="340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21"/>
        </w:rPr>
        <w:t>Holger John</w:t>
      </w:r>
    </w:p>
    <w:p w14:paraId="22FFE248" w14:textId="77777777" w:rsidR="00FC048C" w:rsidRDefault="00FC048C"/>
    <w:sectPr w:rsidR="00FC048C" w:rsidSect="00BE2775"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AC36A" w14:textId="77777777" w:rsidR="004A1014" w:rsidRDefault="004A1014">
      <w:pPr>
        <w:spacing w:after="0" w:line="240" w:lineRule="auto"/>
      </w:pPr>
      <w:r>
        <w:separator/>
      </w:r>
    </w:p>
  </w:endnote>
  <w:endnote w:type="continuationSeparator" w:id="0">
    <w:p w14:paraId="208E35CE" w14:textId="77777777" w:rsidR="004A1014" w:rsidRDefault="004A1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2"/>
        <w:szCs w:val="12"/>
      </w:rPr>
      <w:id w:val="2095666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1922BE" w14:textId="77777777" w:rsidR="007F4AE2" w:rsidRPr="00BB35ED" w:rsidRDefault="00BE2775" w:rsidP="00BB35ED">
        <w:pPr>
          <w:pStyle w:val="Fuzeile"/>
          <w:ind w:right="-1877"/>
          <w:jc w:val="right"/>
          <w:rPr>
            <w:sz w:val="12"/>
            <w:szCs w:val="12"/>
          </w:rPr>
        </w:pPr>
        <w:r w:rsidRPr="00BB35ED">
          <w:rPr>
            <w:rFonts w:ascii="Arial" w:hAnsi="Arial" w:cs="Arial"/>
            <w:sz w:val="12"/>
            <w:szCs w:val="12"/>
          </w:rPr>
          <w:fldChar w:fldCharType="begin"/>
        </w:r>
        <w:r w:rsidRPr="00BB35ED">
          <w:rPr>
            <w:rFonts w:ascii="Arial" w:hAnsi="Arial" w:cs="Arial"/>
            <w:sz w:val="12"/>
            <w:szCs w:val="12"/>
          </w:rPr>
          <w:instrText xml:space="preserve"> PAGE   \* MERGEFORMAT </w:instrText>
        </w:r>
        <w:r w:rsidRPr="00BB35ED">
          <w:rPr>
            <w:rFonts w:ascii="Arial" w:hAnsi="Arial" w:cs="Arial"/>
            <w:sz w:val="12"/>
            <w:szCs w:val="12"/>
          </w:rPr>
          <w:fldChar w:fldCharType="separate"/>
        </w:r>
        <w:r>
          <w:rPr>
            <w:rFonts w:ascii="Arial" w:hAnsi="Arial" w:cs="Arial"/>
            <w:noProof/>
            <w:sz w:val="12"/>
            <w:szCs w:val="12"/>
          </w:rPr>
          <w:t>1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end"/>
        </w:r>
        <w:r w:rsidRPr="00BB35ED">
          <w:rPr>
            <w:rFonts w:ascii="Arial" w:hAnsi="Arial" w:cs="Arial"/>
            <w:noProof/>
            <w:sz w:val="12"/>
            <w:szCs w:val="12"/>
          </w:rPr>
          <w:t>/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begin"/>
        </w:r>
        <w:r w:rsidRPr="00BB35ED">
          <w:rPr>
            <w:rFonts w:ascii="Arial" w:hAnsi="Arial" w:cs="Arial"/>
            <w:noProof/>
            <w:sz w:val="12"/>
            <w:szCs w:val="12"/>
          </w:rPr>
          <w:instrText xml:space="preserve"> NUMPAGES  \# "0" \* Arabic  \* MERGEFORMAT </w:instrTex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separate"/>
        </w:r>
        <w:r>
          <w:rPr>
            <w:rFonts w:ascii="Arial" w:hAnsi="Arial" w:cs="Arial"/>
            <w:noProof/>
            <w:sz w:val="12"/>
            <w:szCs w:val="12"/>
          </w:rPr>
          <w:t>2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end"/>
        </w:r>
      </w:p>
    </w:sdtContent>
  </w:sdt>
  <w:p w14:paraId="1056B542" w14:textId="77777777" w:rsidR="007F4AE2" w:rsidRDefault="007F4AE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7274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229373" w14:textId="77777777" w:rsidR="007F4AE2" w:rsidRPr="00DC453A" w:rsidRDefault="00BE2775" w:rsidP="00BB35ED">
        <w:pPr>
          <w:pStyle w:val="Fuzeile"/>
          <w:ind w:right="-1877"/>
          <w:jc w:val="right"/>
          <w:rPr>
            <w:lang w:val="de-AT"/>
          </w:rPr>
        </w:pPr>
        <w:r w:rsidRPr="00BB35ED">
          <w:rPr>
            <w:rFonts w:ascii="Arial" w:hAnsi="Arial" w:cs="Arial"/>
            <w:sz w:val="12"/>
            <w:szCs w:val="12"/>
          </w:rPr>
          <w:fldChar w:fldCharType="begin"/>
        </w:r>
        <w:r w:rsidRPr="00E468AE">
          <w:rPr>
            <w:rFonts w:ascii="Arial" w:hAnsi="Arial" w:cs="Arial"/>
            <w:sz w:val="12"/>
            <w:szCs w:val="12"/>
            <w:lang w:val="de-AT"/>
          </w:rPr>
          <w:instrText xml:space="preserve"> PAGE   \* MERGEFORMAT </w:instrText>
        </w:r>
        <w:r w:rsidRPr="00BB35ED">
          <w:rPr>
            <w:rFonts w:ascii="Arial" w:hAnsi="Arial" w:cs="Arial"/>
            <w:sz w:val="12"/>
            <w:szCs w:val="12"/>
          </w:rPr>
          <w:fldChar w:fldCharType="separate"/>
        </w:r>
        <w:r w:rsidR="00CA2AB4" w:rsidRPr="00E468AE">
          <w:rPr>
            <w:rFonts w:ascii="Arial" w:hAnsi="Arial" w:cs="Arial"/>
            <w:noProof/>
            <w:sz w:val="12"/>
            <w:szCs w:val="12"/>
            <w:lang w:val="de-AT"/>
          </w:rPr>
          <w:t>1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end"/>
        </w:r>
        <w:r w:rsidRPr="00E468AE">
          <w:rPr>
            <w:rFonts w:ascii="Arial" w:hAnsi="Arial" w:cs="Arial"/>
            <w:noProof/>
            <w:sz w:val="12"/>
            <w:szCs w:val="12"/>
            <w:lang w:val="de-AT"/>
          </w:rPr>
          <w:t>/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begin"/>
        </w:r>
        <w:r w:rsidRPr="00E468AE">
          <w:rPr>
            <w:rFonts w:ascii="Arial" w:hAnsi="Arial" w:cs="Arial"/>
            <w:noProof/>
            <w:sz w:val="12"/>
            <w:szCs w:val="12"/>
            <w:lang w:val="de-AT"/>
          </w:rPr>
          <w:instrText xml:space="preserve"> NUMPAGES  \# "0" \* Arabic  \* MERGEFORMAT </w:instrTex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separate"/>
        </w:r>
        <w:r w:rsidR="00CA2AB4" w:rsidRPr="00E468AE">
          <w:rPr>
            <w:rFonts w:ascii="Arial" w:hAnsi="Arial" w:cs="Arial"/>
            <w:noProof/>
            <w:sz w:val="12"/>
            <w:szCs w:val="12"/>
            <w:lang w:val="de-AT"/>
          </w:rPr>
          <w:t>1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end"/>
        </w:r>
      </w:p>
    </w:sdtContent>
  </w:sdt>
  <w:p w14:paraId="6C7F8F1F" w14:textId="77777777" w:rsidR="00DC453A" w:rsidRDefault="00DC453A" w:rsidP="00DC453A">
    <w:pPr>
      <w:pStyle w:val="Fuzeile"/>
      <w:rPr>
        <w:rFonts w:ascii="Arial" w:hAnsi="Arial" w:cs="Arial"/>
        <w:color w:val="000000"/>
        <w:sz w:val="14"/>
        <w:szCs w:val="14"/>
        <w:lang w:val="de-AT"/>
      </w:rPr>
    </w:pPr>
    <w:r w:rsidRPr="00BE0FD2">
      <w:rPr>
        <w:rFonts w:ascii="Arial" w:hAnsi="Arial" w:cs="Arial"/>
        <w:color w:val="000000"/>
        <w:sz w:val="14"/>
        <w:szCs w:val="14"/>
        <w:lang w:val="de-AT"/>
      </w:rPr>
      <w:t>Finanzamt Nr.: 2887 - Steuernummer: 87025 / 00071 - UID - Nr.: DE146990162 - Kommanditgesellschaft Sitz Markdorf</w:t>
    </w:r>
  </w:p>
  <w:p w14:paraId="74A28B46" w14:textId="77777777" w:rsidR="00DC453A" w:rsidRDefault="00DC453A" w:rsidP="00DC453A">
    <w:pPr>
      <w:pStyle w:val="Fuzeile"/>
      <w:rPr>
        <w:rFonts w:ascii="Arial" w:hAnsi="Arial" w:cs="Arial"/>
        <w:color w:val="000000"/>
        <w:sz w:val="14"/>
        <w:szCs w:val="14"/>
        <w:lang w:val="de-AT"/>
      </w:rPr>
    </w:pPr>
    <w:r w:rsidRPr="00BE0FD2">
      <w:rPr>
        <w:rFonts w:ascii="Arial" w:hAnsi="Arial" w:cs="Arial"/>
        <w:color w:val="000000"/>
        <w:sz w:val="14"/>
        <w:szCs w:val="14"/>
        <w:lang w:val="de-AT"/>
      </w:rPr>
      <w:t xml:space="preserve">Handelsregister Freiburg i.Br. HRA 580319 </w:t>
    </w:r>
    <w:proofErr w:type="gramStart"/>
    <w:r w:rsidRPr="00BE0FD2">
      <w:rPr>
        <w:rFonts w:ascii="Arial" w:hAnsi="Arial" w:cs="Arial"/>
        <w:color w:val="000000"/>
        <w:sz w:val="14"/>
        <w:szCs w:val="14"/>
        <w:lang w:val="de-AT"/>
      </w:rPr>
      <w:t>Persönlich</w:t>
    </w:r>
    <w:proofErr w:type="gramEnd"/>
    <w:r w:rsidRPr="00BE0FD2">
      <w:rPr>
        <w:rFonts w:ascii="Arial" w:hAnsi="Arial" w:cs="Arial"/>
        <w:color w:val="000000"/>
        <w:sz w:val="14"/>
        <w:szCs w:val="14"/>
        <w:lang w:val="de-AT"/>
      </w:rPr>
      <w:t xml:space="preserve"> haftende Gesellschafter: Nicolas Lehner, Günther Lehner</w:t>
    </w:r>
  </w:p>
  <w:p w14:paraId="1AC5F5BE" w14:textId="77777777" w:rsidR="00DC453A" w:rsidRDefault="00DC453A" w:rsidP="00DC453A">
    <w:pPr>
      <w:pStyle w:val="Fuzeile"/>
      <w:rPr>
        <w:rFonts w:ascii="Arial" w:hAnsi="Arial" w:cs="Arial"/>
        <w:color w:val="000000"/>
        <w:sz w:val="14"/>
        <w:szCs w:val="14"/>
        <w:lang w:val="de-AT"/>
      </w:rPr>
    </w:pPr>
    <w:r w:rsidRPr="00BE0FD2">
      <w:rPr>
        <w:rFonts w:ascii="Arial" w:hAnsi="Arial" w:cs="Arial"/>
        <w:color w:val="000000"/>
        <w:sz w:val="14"/>
        <w:szCs w:val="14"/>
        <w:lang w:val="de-AT"/>
      </w:rPr>
      <w:t>Persönlich haftende Gesellschafterinnen: Lehner GmbH Sitz Markdorf - Handelsregister Freiburg i.Br. HRB 580385</w:t>
    </w:r>
  </w:p>
  <w:p w14:paraId="3771307F" w14:textId="77777777" w:rsidR="007F4AE2" w:rsidRPr="00DC453A" w:rsidRDefault="00DC453A" w:rsidP="00DC453A">
    <w:pPr>
      <w:pStyle w:val="Fuzeile"/>
      <w:rPr>
        <w:lang w:val="de-AT"/>
      </w:rPr>
    </w:pPr>
    <w:r w:rsidRPr="00BE0FD2">
      <w:rPr>
        <w:rFonts w:ascii="Arial" w:hAnsi="Arial" w:cs="Arial"/>
        <w:color w:val="000000"/>
        <w:sz w:val="14"/>
        <w:szCs w:val="14"/>
        <w:lang w:val="de-AT"/>
      </w:rPr>
      <w:t xml:space="preserve">Geschäftsführer: </w:t>
    </w:r>
    <w:r>
      <w:rPr>
        <w:rFonts w:ascii="Arial" w:hAnsi="Arial" w:cs="Arial"/>
        <w:color w:val="000000"/>
        <w:sz w:val="14"/>
        <w:szCs w:val="14"/>
        <w:lang w:val="de-AT"/>
      </w:rPr>
      <w:t xml:space="preserve">Georg Pescher, </w:t>
    </w:r>
    <w:r w:rsidRPr="00BE0FD2">
      <w:rPr>
        <w:rFonts w:ascii="Arial" w:hAnsi="Arial" w:cs="Arial"/>
        <w:color w:val="000000"/>
        <w:sz w:val="14"/>
        <w:szCs w:val="14"/>
        <w:lang w:val="de-AT"/>
      </w:rPr>
      <w:t>Werner Lutz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780E4" w14:textId="77777777" w:rsidR="004A1014" w:rsidRDefault="004A1014">
      <w:pPr>
        <w:spacing w:after="0" w:line="240" w:lineRule="auto"/>
      </w:pPr>
      <w:r>
        <w:separator/>
      </w:r>
    </w:p>
  </w:footnote>
  <w:footnote w:type="continuationSeparator" w:id="0">
    <w:p w14:paraId="3497DF42" w14:textId="77777777" w:rsidR="004A1014" w:rsidRDefault="004A1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7DB3" w14:textId="77777777" w:rsidR="007F4AE2" w:rsidRDefault="00BE2775">
    <w:pPr>
      <w:pStyle w:val="Kopfzeile"/>
    </w:pPr>
    <w:r w:rsidRPr="00132006">
      <w:rPr>
        <w:rFonts w:ascii="Arial" w:hAnsi="Arial" w:cs="Arial"/>
        <w:b/>
        <w:noProof/>
        <w:sz w:val="14"/>
        <w:lang w:val="de-AT" w:eastAsia="zh-CN" w:bidi="hi-IN"/>
      </w:rPr>
      <w:drawing>
        <wp:anchor distT="0" distB="0" distL="114300" distR="114300" simplePos="0" relativeHeight="251661824" behindDoc="1" locked="1" layoutInCell="1" allowOverlap="1" wp14:anchorId="6E78865A" wp14:editId="20C7237B">
          <wp:simplePos x="0" y="0"/>
          <wp:positionH relativeFrom="page">
            <wp:posOffset>935990</wp:posOffset>
          </wp:positionH>
          <wp:positionV relativeFrom="page">
            <wp:posOffset>504190</wp:posOffset>
          </wp:positionV>
          <wp:extent cx="1148400" cy="216000"/>
          <wp:effectExtent l="0" t="0" r="0" b="0"/>
          <wp:wrapNone/>
          <wp:docPr id="1424502135" name="Picture 8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ALPLA_Rgb_Blue_30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84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2C326" w14:textId="77777777" w:rsidR="007F4AE2" w:rsidRPr="00132006" w:rsidRDefault="00BE2775" w:rsidP="00E71B2B">
    <w:pPr>
      <w:pStyle w:val="Kopfzeile"/>
      <w:tabs>
        <w:tab w:val="left" w:pos="9199"/>
        <w:tab w:val="right" w:pos="9807"/>
      </w:tabs>
      <w:spacing w:line="240" w:lineRule="exact"/>
      <w:ind w:right="-1871"/>
      <w:rPr>
        <w:rFonts w:ascii="Arial" w:hAnsi="Arial" w:cs="Arial"/>
        <w:sz w:val="14"/>
        <w:lang w:val="de-AT"/>
      </w:rPr>
    </w:pPr>
    <w:r>
      <w:rPr>
        <w:rFonts w:ascii="Arial" w:hAnsi="Arial" w:cs="Arial"/>
        <w:b/>
        <w:noProof/>
        <w:sz w:val="14"/>
        <w:lang w:val="de-AT" w:eastAsia="zh-CN" w:bidi="hi-I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2A8F808" wp14:editId="77401648">
              <wp:simplePos x="0" y="0"/>
              <wp:positionH relativeFrom="column">
                <wp:posOffset>3683635</wp:posOffset>
              </wp:positionH>
              <wp:positionV relativeFrom="page">
                <wp:posOffset>583454</wp:posOffset>
              </wp:positionV>
              <wp:extent cx="2543810" cy="2487295"/>
              <wp:effectExtent l="0" t="0" r="8890" b="8255"/>
              <wp:wrapNone/>
              <wp:docPr id="847" name="Text Box 8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3810" cy="24872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Tabellenraster"/>
                            <w:tblW w:w="3828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828"/>
                          </w:tblGrid>
                          <w:tr w:rsidR="00A07296" w:rsidRPr="001F6A97" w14:paraId="2C455C95" w14:textId="77777777" w:rsidTr="00AB1E17">
                            <w:tc>
                              <w:tcPr>
                                <w:tcW w:w="3828" w:type="dxa"/>
                              </w:tcPr>
                              <w:p w14:paraId="5B5BA736" w14:textId="77777777" w:rsidR="007F4AE2" w:rsidRPr="00DC453A" w:rsidRDefault="00BE2775" w:rsidP="00AB1E17">
                                <w:pPr>
                                  <w:pStyle w:val="Kopfzeile"/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b/>
                                    <w:sz w:val="14"/>
                                    <w:lang w:val="de-AT"/>
                                  </w:rPr>
                                </w:pPr>
                                <w:r w:rsidRPr="00DC453A">
                                  <w:rPr>
                                    <w:rFonts w:ascii="Arial" w:hAnsi="Arial" w:cs="Arial"/>
                                    <w:b/>
                                    <w:noProof/>
                                    <w:sz w:val="14"/>
                                    <w:lang w:val="de-AT"/>
                                  </w:rPr>
                                  <w:t>ALPLA</w:t>
                                </w:r>
                                <w:r w:rsidR="00DC453A" w:rsidRPr="00DC453A">
                                  <w:rPr>
                                    <w:rFonts w:ascii="Arial" w:hAnsi="Arial" w:cs="Arial"/>
                                    <w:b/>
                                    <w:noProof/>
                                    <w:sz w:val="14"/>
                                    <w:lang w:val="de-AT"/>
                                  </w:rPr>
                                  <w:t>-</w:t>
                                </w:r>
                                <w:r w:rsidRPr="00DC453A">
                                  <w:rPr>
                                    <w:rFonts w:ascii="Arial" w:hAnsi="Arial" w:cs="Arial"/>
                                    <w:b/>
                                    <w:noProof/>
                                    <w:sz w:val="14"/>
                                    <w:lang w:val="de-AT"/>
                                  </w:rPr>
                                  <w:t>Werke Lehner GmbH  Co KG</w:t>
                                </w:r>
                              </w:p>
                              <w:p w14:paraId="662A9AF5" w14:textId="77777777" w:rsidR="007F4AE2" w:rsidRPr="00DC453A" w:rsidRDefault="00BE2775" w:rsidP="00AB1E17">
                                <w:pPr>
                                  <w:pStyle w:val="Kopfzeile"/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</w:pPr>
                                <w:r w:rsidRPr="00DC453A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Sperenberger Str. 5</w:t>
                                </w:r>
                              </w:p>
                              <w:p w14:paraId="0B8788C4" w14:textId="77777777" w:rsidR="007F4AE2" w:rsidRPr="00DC453A" w:rsidRDefault="00BE2775" w:rsidP="00AB1E17">
                                <w:pPr>
                                  <w:pStyle w:val="Kopfzeile"/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</w:pPr>
                                <w:r w:rsidRPr="00DC453A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12277</w:t>
                                </w:r>
                                <w:r w:rsidRPr="00DC453A"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  <w:t xml:space="preserve"> </w:t>
                                </w:r>
                                <w:r w:rsidRPr="00DC453A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Berlin</w:t>
                                </w:r>
                              </w:p>
                              <w:p w14:paraId="69967FEC" w14:textId="77777777" w:rsidR="007F4AE2" w:rsidRPr="007138D2" w:rsidRDefault="00BE2775" w:rsidP="00AB1E17">
                                <w:pPr>
                                  <w:pStyle w:val="Kopfzeile"/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</w:pPr>
                                <w:r w:rsidRPr="007138D2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Germany</w:t>
                                </w:r>
                              </w:p>
                              <w:p w14:paraId="4DB66DD4" w14:textId="77777777" w:rsidR="007F4AE2" w:rsidRPr="007138D2" w:rsidRDefault="004036FF" w:rsidP="00AB1E17">
                                <w:pPr>
                                  <w:pStyle w:val="Kopfzeile"/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</w:pPr>
                                <w:r w:rsidRPr="007138D2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 xml:space="preserve">T+49 30 </w:t>
                                </w:r>
                                <w:r w:rsidR="00E468AE" w:rsidRPr="007138D2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214 802 2900</w:t>
                                </w:r>
                              </w:p>
                              <w:p w14:paraId="6AA049D6" w14:textId="77777777" w:rsidR="007F4AE2" w:rsidRPr="007138D2" w:rsidRDefault="00BE2775" w:rsidP="00AB1E17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</w:pPr>
                                <w:r w:rsidRPr="007138D2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office-berlin@alpla.com</w:t>
                                </w:r>
                              </w:p>
                              <w:p w14:paraId="223D7F32" w14:textId="77777777" w:rsidR="007F4AE2" w:rsidRPr="0078252F" w:rsidRDefault="00BE2775" w:rsidP="00AB1E17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sz w:val="14"/>
                                    <w:lang w:val="de-AT"/>
                                  </w:rPr>
                                </w:pPr>
                                <w:r w:rsidRPr="0078252F"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  <w:t>www.alpla.com</w:t>
                                </w:r>
                              </w:p>
                            </w:tc>
                          </w:tr>
                          <w:tr w:rsidR="00A07296" w:rsidRPr="001F6A97" w14:paraId="4B44EE0D" w14:textId="77777777" w:rsidTr="00CE481F">
                            <w:trPr>
                              <w:trHeight w:hRule="exact" w:val="624"/>
                            </w:trPr>
                            <w:tc>
                              <w:tcPr>
                                <w:tcW w:w="3828" w:type="dxa"/>
                              </w:tcPr>
                              <w:p w14:paraId="7BFD9B8A" w14:textId="77777777" w:rsidR="007F4AE2" w:rsidRPr="0078252F" w:rsidRDefault="007F4AE2" w:rsidP="00CF7BBB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sz w:val="14"/>
                                    <w:lang w:val="de-AT"/>
                                  </w:rPr>
                                </w:pPr>
                              </w:p>
                            </w:tc>
                          </w:tr>
                          <w:tr w:rsidR="00A07296" w:rsidRPr="008D3C9E" w14:paraId="11DD2C14" w14:textId="77777777" w:rsidTr="00AB1E17">
                            <w:tc>
                              <w:tcPr>
                                <w:tcW w:w="3828" w:type="dxa"/>
                              </w:tcPr>
                              <w:p w14:paraId="2E6D385F" w14:textId="77777777" w:rsidR="00DC453A" w:rsidRPr="004F5EE1" w:rsidRDefault="00DC453A" w:rsidP="00DC453A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</w:pPr>
                                <w:r w:rsidRPr="004F5EE1">
                                  <w:rPr>
                                    <w:rFonts w:ascii="Arial" w:hAnsi="Arial"/>
                                    <w:b/>
                                    <w:noProof/>
                                    <w:sz w:val="14"/>
                                  </w:rPr>
                                  <w:t>Ansprechpartner</w:t>
                                </w:r>
                              </w:p>
                              <w:p w14:paraId="2F187193" w14:textId="339DC329" w:rsidR="00DC453A" w:rsidRPr="004F5EE1" w:rsidRDefault="00BB6C96" w:rsidP="00DC453A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sz w:val="14"/>
                                  </w:rPr>
                                </w:pPr>
                                <w:r w:rsidRPr="004F5EE1">
                                  <w:rPr>
                                    <w:rFonts w:ascii="Arial" w:hAnsi="Arial"/>
                                    <w:noProof/>
                                    <w:sz w:val="14"/>
                                  </w:rPr>
                                  <w:t>Holger.John</w:t>
                                </w:r>
                              </w:p>
                              <w:p w14:paraId="57C9DECE" w14:textId="37FE332F" w:rsidR="00DC453A" w:rsidRPr="004F5EE1" w:rsidRDefault="00BB6C96" w:rsidP="00DC453A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sz w:val="14"/>
                                  </w:rPr>
                                </w:pPr>
                                <w:r w:rsidRPr="004F5EE1">
                                  <w:rPr>
                                    <w:rFonts w:ascii="Arial" w:hAnsi="Arial"/>
                                    <w:sz w:val="14"/>
                                  </w:rPr>
                                  <w:t>Holger.John</w:t>
                                </w:r>
                                <w:r w:rsidR="00DC453A" w:rsidRPr="004F5EE1">
                                  <w:rPr>
                                    <w:rFonts w:ascii="Arial" w:hAnsi="Arial"/>
                                    <w:sz w:val="14"/>
                                  </w:rPr>
                                  <w:t>@alpla.com</w:t>
                                </w:r>
                              </w:p>
                              <w:p w14:paraId="76756CD5" w14:textId="39D01D5D" w:rsidR="007F4AE2" w:rsidRPr="00E71B2B" w:rsidRDefault="00DC453A" w:rsidP="00DC453A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sz w:val="14"/>
                                    <w:lang w:val="de-AT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noProof/>
                                    <w:sz w:val="14"/>
                                    <w:lang w:val="de-AT"/>
                                  </w:rPr>
                                  <w:t xml:space="preserve">+49 30 </w:t>
                                </w:r>
                                <w:r w:rsidR="00E468AE">
                                  <w:rPr>
                                    <w:rFonts w:ascii="Arial" w:hAnsi="Arial"/>
                                    <w:noProof/>
                                    <w:sz w:val="14"/>
                                    <w:lang w:val="de-AT"/>
                                  </w:rPr>
                                  <w:t>214 802 29</w:t>
                                </w:r>
                                <w:r w:rsidR="00BB6C96">
                                  <w:rPr>
                                    <w:rFonts w:ascii="Arial" w:hAnsi="Arial"/>
                                    <w:noProof/>
                                    <w:sz w:val="14"/>
                                    <w:lang w:val="de-AT"/>
                                  </w:rPr>
                                  <w:t>80</w:t>
                                </w:r>
                              </w:p>
                            </w:tc>
                          </w:tr>
                        </w:tbl>
                        <w:p w14:paraId="6CF0C91D" w14:textId="77777777" w:rsidR="007F4AE2" w:rsidRPr="00E71B2B" w:rsidRDefault="007F4AE2" w:rsidP="00AB1E17">
                          <w:pPr>
                            <w:spacing w:after="0" w:line="240" w:lineRule="exact"/>
                            <w:jc w:val="right"/>
                            <w:rPr>
                              <w:rFonts w:ascii="Arial" w:hAnsi="Arial"/>
                              <w:sz w:val="14"/>
                              <w:lang w:val="de-AT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A8F808" id="_x0000_t202" coordsize="21600,21600" o:spt="202" path="m,l,21600r21600,l21600,xe">
              <v:stroke joinstyle="miter"/>
              <v:path gradientshapeok="t" o:connecttype="rect"/>
            </v:shapetype>
            <v:shape id="Text Box 847" o:spid="_x0000_s1026" type="#_x0000_t202" style="position:absolute;margin-left:290.05pt;margin-top:45.95pt;width:200.3pt;height:195.8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" fillcolor="white [3201]" stroked="f" strokeweight=".5pt">
              <v:textbox>
                <w:txbxContent>
                  <w:tbl>
                    <w:tblPr>
                      <w:tblStyle w:val="Tabellenraster"/>
                      <w:tblW w:w="3828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828"/>
                    </w:tblGrid>
                    <w:tr w:rsidR="00A07296" w:rsidRPr="001F6A97" w14:paraId="2C455C95" w14:textId="77777777" w:rsidTr="00AB1E17">
                      <w:tc>
                        <w:tcPr>
                          <w:tcW w:w="3828" w:type="dxa"/>
                        </w:tcPr>
                        <w:p w14:paraId="5B5BA736" w14:textId="77777777" w:rsidR="007F4AE2" w:rsidRPr="00DC453A" w:rsidRDefault="00BE2775" w:rsidP="00AB1E17">
                          <w:pPr>
                            <w:pStyle w:val="Kopfzeile"/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b/>
                              <w:sz w:val="14"/>
                              <w:lang w:val="de-AT"/>
                            </w:rPr>
                          </w:pPr>
                          <w:r w:rsidRPr="00DC453A">
                            <w:rPr>
                              <w:rFonts w:ascii="Arial" w:hAnsi="Arial" w:cs="Arial"/>
                              <w:b/>
                              <w:noProof/>
                              <w:sz w:val="14"/>
                              <w:lang w:val="de-AT"/>
                            </w:rPr>
                            <w:t>ALPLA</w:t>
                          </w:r>
                          <w:r w:rsidR="00DC453A" w:rsidRPr="00DC453A">
                            <w:rPr>
                              <w:rFonts w:ascii="Arial" w:hAnsi="Arial" w:cs="Arial"/>
                              <w:b/>
                              <w:noProof/>
                              <w:sz w:val="14"/>
                              <w:lang w:val="de-AT"/>
                            </w:rPr>
                            <w:t>-</w:t>
                          </w:r>
                          <w:r w:rsidRPr="00DC453A">
                            <w:rPr>
                              <w:rFonts w:ascii="Arial" w:hAnsi="Arial" w:cs="Arial"/>
                              <w:b/>
                              <w:noProof/>
                              <w:sz w:val="14"/>
                              <w:lang w:val="de-AT"/>
                            </w:rPr>
                            <w:t>Werke Lehner GmbH  Co KG</w:t>
                          </w:r>
                        </w:p>
                        <w:p w14:paraId="662A9AF5" w14:textId="77777777" w:rsidR="007F4AE2" w:rsidRPr="00DC453A" w:rsidRDefault="00BE2775" w:rsidP="00AB1E17">
                          <w:pPr>
                            <w:pStyle w:val="Kopfzeile"/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</w:pPr>
                          <w:r w:rsidRPr="00DC453A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Sperenberger Str. 5</w:t>
                          </w:r>
                        </w:p>
                        <w:p w14:paraId="0B8788C4" w14:textId="77777777" w:rsidR="007F4AE2" w:rsidRPr="00DC453A" w:rsidRDefault="00BE2775" w:rsidP="00AB1E17">
                          <w:pPr>
                            <w:pStyle w:val="Kopfzeile"/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</w:pPr>
                          <w:r w:rsidRPr="00DC453A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12277</w:t>
                          </w:r>
                          <w:r w:rsidRPr="00DC453A"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  <w:t xml:space="preserve"> </w:t>
                          </w:r>
                          <w:r w:rsidRPr="00DC453A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Berlin</w:t>
                          </w:r>
                        </w:p>
                        <w:p w14:paraId="69967FEC" w14:textId="77777777" w:rsidR="007F4AE2" w:rsidRPr="007138D2" w:rsidRDefault="00BE2775" w:rsidP="00AB1E17">
                          <w:pPr>
                            <w:pStyle w:val="Kopfzeile"/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</w:pPr>
                          <w:r w:rsidRPr="007138D2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Germany</w:t>
                          </w:r>
                        </w:p>
                        <w:p w14:paraId="4DB66DD4" w14:textId="77777777" w:rsidR="007F4AE2" w:rsidRPr="007138D2" w:rsidRDefault="004036FF" w:rsidP="00AB1E17">
                          <w:pPr>
                            <w:pStyle w:val="Kopfzeile"/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</w:pPr>
                          <w:r w:rsidRPr="007138D2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 xml:space="preserve">T+49 30 </w:t>
                          </w:r>
                          <w:r w:rsidR="00E468AE" w:rsidRPr="007138D2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214 802 2900</w:t>
                          </w:r>
                        </w:p>
                        <w:p w14:paraId="6AA049D6" w14:textId="77777777" w:rsidR="007F4AE2" w:rsidRPr="007138D2" w:rsidRDefault="00BE2775" w:rsidP="00AB1E17">
                          <w:pPr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</w:pPr>
                          <w:r w:rsidRPr="007138D2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office-berlin@alpla.com</w:t>
                          </w:r>
                        </w:p>
                        <w:p w14:paraId="223D7F32" w14:textId="77777777" w:rsidR="007F4AE2" w:rsidRPr="0078252F" w:rsidRDefault="00BE2775" w:rsidP="00AB1E17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sz w:val="14"/>
                              <w:lang w:val="de-AT"/>
                            </w:rPr>
                          </w:pPr>
                          <w:r w:rsidRPr="0078252F"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  <w:t>www.alpla.com</w:t>
                          </w:r>
                        </w:p>
                      </w:tc>
                    </w:tr>
                    <w:tr w:rsidR="00A07296" w:rsidRPr="001F6A97" w14:paraId="4B44EE0D" w14:textId="77777777" w:rsidTr="00CE481F">
                      <w:trPr>
                        <w:trHeight w:hRule="exact" w:val="624"/>
                      </w:trPr>
                      <w:tc>
                        <w:tcPr>
                          <w:tcW w:w="3828" w:type="dxa"/>
                        </w:tcPr>
                        <w:p w14:paraId="7BFD9B8A" w14:textId="77777777" w:rsidR="007F4AE2" w:rsidRPr="0078252F" w:rsidRDefault="007F4AE2" w:rsidP="00CF7BBB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sz w:val="14"/>
                              <w:lang w:val="de-AT"/>
                            </w:rPr>
                          </w:pPr>
                        </w:p>
                      </w:tc>
                    </w:tr>
                    <w:tr w:rsidR="00A07296" w:rsidRPr="008D3C9E" w14:paraId="11DD2C14" w14:textId="77777777" w:rsidTr="00AB1E17">
                      <w:tc>
                        <w:tcPr>
                          <w:tcW w:w="3828" w:type="dxa"/>
                        </w:tcPr>
                        <w:p w14:paraId="2E6D385F" w14:textId="77777777" w:rsidR="00DC453A" w:rsidRPr="004F5EE1" w:rsidRDefault="00DC453A" w:rsidP="00DC453A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4F5EE1">
                            <w:rPr>
                              <w:rFonts w:ascii="Arial" w:hAnsi="Arial"/>
                              <w:b/>
                              <w:noProof/>
                              <w:sz w:val="14"/>
                            </w:rPr>
                            <w:t>Ansprechpartner</w:t>
                          </w:r>
                        </w:p>
                        <w:p w14:paraId="2F187193" w14:textId="339DC329" w:rsidR="00DC453A" w:rsidRPr="004F5EE1" w:rsidRDefault="00BB6C96" w:rsidP="00DC453A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sz w:val="14"/>
                            </w:rPr>
                          </w:pPr>
                          <w:r w:rsidRPr="004F5EE1">
                            <w:rPr>
                              <w:rFonts w:ascii="Arial" w:hAnsi="Arial"/>
                              <w:noProof/>
                              <w:sz w:val="14"/>
                            </w:rPr>
                            <w:t>Holger.John</w:t>
                          </w:r>
                        </w:p>
                        <w:p w14:paraId="57C9DECE" w14:textId="37FE332F" w:rsidR="00DC453A" w:rsidRPr="004F5EE1" w:rsidRDefault="00BB6C96" w:rsidP="00DC453A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sz w:val="14"/>
                            </w:rPr>
                          </w:pPr>
                          <w:r w:rsidRPr="004F5EE1">
                            <w:rPr>
                              <w:rFonts w:ascii="Arial" w:hAnsi="Arial"/>
                              <w:sz w:val="14"/>
                            </w:rPr>
                            <w:t>Holger.John</w:t>
                          </w:r>
                          <w:r w:rsidR="00DC453A" w:rsidRPr="004F5EE1">
                            <w:rPr>
                              <w:rFonts w:ascii="Arial" w:hAnsi="Arial"/>
                              <w:sz w:val="14"/>
                            </w:rPr>
                            <w:t>@alpla.com</w:t>
                          </w:r>
                        </w:p>
                        <w:p w14:paraId="76756CD5" w14:textId="39D01D5D" w:rsidR="007F4AE2" w:rsidRPr="00E71B2B" w:rsidRDefault="00DC453A" w:rsidP="00DC453A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sz w:val="14"/>
                              <w:lang w:val="de-AT"/>
                            </w:rPr>
                          </w:pPr>
                          <w:r>
                            <w:rPr>
                              <w:rFonts w:ascii="Arial" w:hAnsi="Arial"/>
                              <w:noProof/>
                              <w:sz w:val="14"/>
                              <w:lang w:val="de-AT"/>
                            </w:rPr>
                            <w:t xml:space="preserve">+49 30 </w:t>
                          </w:r>
                          <w:r w:rsidR="00E468AE">
                            <w:rPr>
                              <w:rFonts w:ascii="Arial" w:hAnsi="Arial"/>
                              <w:noProof/>
                              <w:sz w:val="14"/>
                              <w:lang w:val="de-AT"/>
                            </w:rPr>
                            <w:t>214 802 29</w:t>
                          </w:r>
                          <w:r w:rsidR="00BB6C96">
                            <w:rPr>
                              <w:rFonts w:ascii="Arial" w:hAnsi="Arial"/>
                              <w:noProof/>
                              <w:sz w:val="14"/>
                              <w:lang w:val="de-AT"/>
                            </w:rPr>
                            <w:t>80</w:t>
                          </w:r>
                        </w:p>
                      </w:tc>
                    </w:tr>
                  </w:tbl>
                  <w:p w14:paraId="6CF0C91D" w14:textId="77777777" w:rsidR="007F4AE2" w:rsidRPr="00E71B2B" w:rsidRDefault="007F4AE2" w:rsidP="00AB1E17">
                    <w:pPr>
                      <w:spacing w:after="0" w:line="240" w:lineRule="exact"/>
                      <w:jc w:val="right"/>
                      <w:rPr>
                        <w:rFonts w:ascii="Arial" w:hAnsi="Arial"/>
                        <w:sz w:val="14"/>
                        <w:lang w:val="de-AT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Pr="00132006">
      <w:rPr>
        <w:rFonts w:ascii="Arial" w:hAnsi="Arial" w:cs="Arial"/>
        <w:b/>
        <w:noProof/>
        <w:sz w:val="14"/>
        <w:lang w:val="de-AT" w:eastAsia="zh-CN" w:bidi="hi-IN"/>
      </w:rPr>
      <w:drawing>
        <wp:anchor distT="0" distB="0" distL="114300" distR="114300" simplePos="0" relativeHeight="251655680" behindDoc="1" locked="1" layoutInCell="1" allowOverlap="1" wp14:anchorId="70A3BE04" wp14:editId="54BD9504">
          <wp:simplePos x="0" y="0"/>
          <wp:positionH relativeFrom="page">
            <wp:posOffset>935990</wp:posOffset>
          </wp:positionH>
          <wp:positionV relativeFrom="page">
            <wp:posOffset>504190</wp:posOffset>
          </wp:positionV>
          <wp:extent cx="1148400" cy="216000"/>
          <wp:effectExtent l="0" t="0" r="0" b="0"/>
          <wp:wrapNone/>
          <wp:docPr id="2084396388" name="Picture 8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ALPLA_Rgb_Blue_30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84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96"/>
    <w:rsid w:val="00061D8B"/>
    <w:rsid w:val="000E0E5D"/>
    <w:rsid w:val="0011017D"/>
    <w:rsid w:val="00141F9B"/>
    <w:rsid w:val="001F6A97"/>
    <w:rsid w:val="00206A3C"/>
    <w:rsid w:val="003437B4"/>
    <w:rsid w:val="003444FA"/>
    <w:rsid w:val="004036FF"/>
    <w:rsid w:val="004A1014"/>
    <w:rsid w:val="004F5EE1"/>
    <w:rsid w:val="007138D2"/>
    <w:rsid w:val="00727A04"/>
    <w:rsid w:val="0078252F"/>
    <w:rsid w:val="007F4AE2"/>
    <w:rsid w:val="008376B2"/>
    <w:rsid w:val="00901326"/>
    <w:rsid w:val="00910BE4"/>
    <w:rsid w:val="00945660"/>
    <w:rsid w:val="00981AE2"/>
    <w:rsid w:val="00A50432"/>
    <w:rsid w:val="00BB6C96"/>
    <w:rsid w:val="00BE2775"/>
    <w:rsid w:val="00CA2AB4"/>
    <w:rsid w:val="00DC453A"/>
    <w:rsid w:val="00E078A6"/>
    <w:rsid w:val="00E468AE"/>
    <w:rsid w:val="00FC048C"/>
    <w:rsid w:val="00FF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206DDA"/>
  <w15:chartTrackingRefBased/>
  <w15:docId w15:val="{AF2749D6-7150-4AEA-A136-899DDFAA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E27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2775"/>
  </w:style>
  <w:style w:type="paragraph" w:styleId="Fuzeile">
    <w:name w:val="footer"/>
    <w:basedOn w:val="Standard"/>
    <w:link w:val="FuzeileZchn"/>
    <w:uiPriority w:val="99"/>
    <w:unhideWhenUsed/>
    <w:rsid w:val="00BE27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2775"/>
  </w:style>
  <w:style w:type="table" w:styleId="Tabellenraster">
    <w:name w:val="Table Grid"/>
    <w:basedOn w:val="NormaleTabelle"/>
    <w:uiPriority w:val="39"/>
    <w:rsid w:val="00BE2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alpla.sharepoint.com/sites/MarketingMaterials/WEEU/DE/DE_Berlin_(German_A4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FF83619A7EC84CBA185E4EE4B2C958" ma:contentTypeVersion="5" ma:contentTypeDescription="Create a new document." ma:contentTypeScope="" ma:versionID="30a6a16edfdb26905f08773f360834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e91d7d0deee1bba1da7253951e1679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DFA9D-0267-4D28-919E-4C77866CD0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64D4FB-8C24-436B-B21F-BF7597DB20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B5140D-8698-47B8-B06F-6716CB725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DE_Berlin_(German_A4).dotx</Template>
  <TotalTime>0</TotalTime>
  <Pages>1</Pages>
  <Words>27</Words>
  <Characters>190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Holger</dc:creator>
  <cp:keywords/>
  <dc:description/>
  <cp:lastModifiedBy>John Holger</cp:lastModifiedBy>
  <cp:revision>3</cp:revision>
  <dcterms:created xsi:type="dcterms:W3CDTF">2026-07-01T14:00:00Z</dcterms:created>
  <dcterms:modified xsi:type="dcterms:W3CDTF">2026-07-01T14:12:00Z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0x01010080FF83619A7EC84CBA185E4EE4B2C958</vt:lpwstr>
  </property>
</Properties>
</file>